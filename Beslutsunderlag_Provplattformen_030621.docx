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tblpY="852"/>
        <w:tblOverlap w:val="never"/>
        <w:tblW w:w="7258" w:type="dxa"/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3595"/>
        <w:gridCol w:w="3663"/>
      </w:tblGrid>
      <w:tr w:rsidR="005D4D41" w:rsidRPr="00CE6419" w14:paraId="69647577" w14:textId="77777777" w:rsidTr="001927AD">
        <w:trPr>
          <w:cantSplit/>
          <w:trHeight w:hRule="exact" w:val="567"/>
        </w:trPr>
        <w:tc>
          <w:tcPr>
            <w:tcW w:w="3595" w:type="dxa"/>
          </w:tcPr>
          <w:p w14:paraId="6561F1AB" w14:textId="77777777" w:rsidR="005D4D41" w:rsidRPr="00CE6419" w:rsidRDefault="005D4D41" w:rsidP="001927AD">
            <w:pPr>
              <w:pStyle w:val="Logotyp"/>
            </w:pPr>
            <w:r w:rsidRPr="00CE6419">
              <w:rPr>
                <w:noProof/>
              </w:rPr>
              <w:drawing>
                <wp:inline distT="0" distB="0" distL="0" distR="0" wp14:anchorId="506EDCB8" wp14:editId="4816504A">
                  <wp:extent cx="1350000" cy="234000"/>
                  <wp:effectExtent l="0" t="0" r="3175" b="0"/>
                  <wp:docPr id="4" name="Bildobjekt 4" descr="Skolverkets logoty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kolv_BLACK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23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79811DE3" w14:textId="1F5C936E" w:rsidR="005D4D41" w:rsidRPr="006C13E8" w:rsidRDefault="00811808" w:rsidP="001927AD">
            <w:pPr>
              <w:pStyle w:val="Dokumentnamn"/>
              <w:rPr>
                <w:b w:val="0"/>
              </w:rPr>
            </w:pPr>
            <w:r>
              <w:t>Beslut</w:t>
            </w:r>
            <w:r w:rsidR="00610533">
              <w:t>sunderlag FIDUS styrgrupp</w:t>
            </w:r>
          </w:p>
        </w:tc>
      </w:tr>
      <w:tr w:rsidR="005D4D41" w:rsidRPr="00CE6419" w14:paraId="0AA06346" w14:textId="77777777" w:rsidTr="001927AD">
        <w:trPr>
          <w:cantSplit/>
          <w:trHeight w:hRule="exact" w:val="1134"/>
        </w:trPr>
        <w:tc>
          <w:tcPr>
            <w:tcW w:w="3595" w:type="dxa"/>
          </w:tcPr>
          <w:p w14:paraId="4DFB3491" w14:textId="77777777" w:rsidR="005D4D41" w:rsidRDefault="005D4D41" w:rsidP="001927AD">
            <w:pPr>
              <w:pStyle w:val="Sidhuvud"/>
            </w:pPr>
          </w:p>
          <w:p w14:paraId="391C6C74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sdt>
            <w:sdtPr>
              <w:rPr>
                <w:rStyle w:val="SidhuvudChar"/>
              </w:rPr>
              <w:id w:val="-1950847373"/>
              <w:placeholder>
                <w:docPart w:val="95ACAE99EF7E44F1A19017A18A517019"/>
              </w:placeholder>
              <w:date w:fullDate="2021-05-20T00:00:00Z">
                <w:dateFormat w:val="yyyy-MM-dd"/>
                <w:lid w:val="sv-SE"/>
                <w:storeMappedDataAs w:val="dateTime"/>
                <w:calendar w:val="gregorian"/>
              </w:date>
            </w:sdtPr>
            <w:sdtEndPr>
              <w:rPr>
                <w:rStyle w:val="SidhuvudChar"/>
              </w:rPr>
            </w:sdtEndPr>
            <w:sdtContent>
              <w:p w14:paraId="12796673" w14:textId="70EDCB48" w:rsidR="005D4D41" w:rsidRDefault="00082EF6" w:rsidP="001927AD">
                <w:pPr>
                  <w:pStyle w:val="Sidhuvud"/>
                  <w:jc w:val="right"/>
                  <w:rPr>
                    <w:rStyle w:val="SidhuvudChar"/>
                  </w:rPr>
                </w:pPr>
                <w:r>
                  <w:rPr>
                    <w:rStyle w:val="SidhuvudChar"/>
                  </w:rPr>
                  <w:t>2021-05-20</w:t>
                </w:r>
              </w:p>
            </w:sdtContent>
          </w:sdt>
          <w:p w14:paraId="565C081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Dnr </w:t>
            </w:r>
            <w:sdt>
              <w:sdtPr>
                <w:rPr>
                  <w:rStyle w:val="SidhuvudChar"/>
                </w:rPr>
                <w:id w:val="423541665"/>
                <w:placeholder>
                  <w:docPart w:val="76E3EF571068488E9DF79DFBD0086E3D"/>
                </w:placeholder>
                <w:showingPlcHdr/>
                <w:dataBinding w:prefixMappings="xmlns:ns0='LPXML' " w:xpath="/ns0:root[1]/ns0:Diarienummer[1]" w:storeItemID="{E7C45DD6-3528-47BD-A03C-B18A02465772}"/>
                <w:text/>
              </w:sdtPr>
              <w:sdtEndPr>
                <w:rPr>
                  <w:rStyle w:val="SidhuvudChar"/>
                </w:rPr>
              </w:sdtEndPr>
              <w:sdtContent>
                <w:r>
                  <w:rPr>
                    <w:rStyle w:val="Platshllartext"/>
                  </w:rPr>
                  <w:t>Ange diarienummer</w:t>
                </w:r>
              </w:sdtContent>
            </w:sdt>
          </w:p>
          <w:p w14:paraId="23B04589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</w:p>
          <w:p w14:paraId="3C685C0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  </w:t>
            </w:r>
          </w:p>
        </w:tc>
      </w:tr>
      <w:tr w:rsidR="005D4D41" w:rsidRPr="00CE6419" w14:paraId="12CB0B11" w14:textId="77777777" w:rsidTr="001927AD">
        <w:trPr>
          <w:cantSplit/>
          <w:trHeight w:hRule="exact" w:val="1701"/>
        </w:trPr>
        <w:tc>
          <w:tcPr>
            <w:tcW w:w="3595" w:type="dxa"/>
          </w:tcPr>
          <w:p w14:paraId="460D3445" w14:textId="77777777" w:rsidR="005D4D41" w:rsidRDefault="005D4D41" w:rsidP="00811808">
            <w:pPr>
              <w:pStyle w:val="Sidhuvud"/>
            </w:pPr>
          </w:p>
          <w:p w14:paraId="039B0B9E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p w14:paraId="6E1969FD" w14:textId="77777777" w:rsidR="005D4D41" w:rsidRDefault="005D4D41" w:rsidP="001927AD">
            <w:pPr>
              <w:pStyle w:val="Sidhuvud"/>
              <w:jc w:val="right"/>
            </w:pPr>
          </w:p>
          <w:p w14:paraId="6003F496" w14:textId="77777777" w:rsidR="005D4D41" w:rsidRPr="0064089A" w:rsidRDefault="005D4D41" w:rsidP="001927AD">
            <w:pPr>
              <w:pStyle w:val="Sidhuvud"/>
              <w:jc w:val="right"/>
            </w:pPr>
            <w:r>
              <w:t xml:space="preserve">  </w:t>
            </w:r>
          </w:p>
        </w:tc>
      </w:tr>
    </w:tbl>
    <w:p w14:paraId="12744639" w14:textId="49EBB456" w:rsidR="00811808" w:rsidRDefault="00811808" w:rsidP="00811808">
      <w:pPr>
        <w:pStyle w:val="Rubrik1"/>
      </w:pPr>
      <w:r>
        <w:t>Beslut</w:t>
      </w:r>
      <w:r w:rsidR="00666457">
        <w:t>sunderlag</w:t>
      </w:r>
      <w:r>
        <w:t xml:space="preserve"> </w:t>
      </w:r>
      <w:r w:rsidR="000A7AAF" w:rsidRPr="000A7AAF">
        <w:t>Skolverkets Digitala Provtjänst</w:t>
      </w:r>
      <w:r w:rsidR="005C1B33">
        <w:t xml:space="preserve"> till FIDUS</w:t>
      </w:r>
    </w:p>
    <w:p w14:paraId="29A2F08F" w14:textId="674F7083" w:rsidR="00666457" w:rsidRDefault="00666457" w:rsidP="00666457">
      <w:pPr>
        <w:spacing w:before="240" w:after="1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Tjänstens namn</w:t>
      </w:r>
    </w:p>
    <w:p w14:paraId="5DF853CA" w14:textId="0E625655" w:rsidR="00A2373C" w:rsidRDefault="0012785D" w:rsidP="00666457">
      <w:pPr>
        <w:spacing w:before="240" w:after="120"/>
      </w:pPr>
      <w:r>
        <w:t>Provplattformen</w:t>
      </w:r>
    </w:p>
    <w:p w14:paraId="17224AC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ägare</w:t>
      </w:r>
    </w:p>
    <w:p w14:paraId="6EC15A87" w14:textId="6D96AE5A" w:rsidR="00A2373C" w:rsidRDefault="00A2373C" w:rsidP="00A2373C">
      <w:r>
        <w:t>Skolverket</w:t>
      </w:r>
    </w:p>
    <w:p w14:paraId="60156BB0" w14:textId="21176920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Beskrivning av tjänsten</w:t>
      </w:r>
    </w:p>
    <w:p w14:paraId="3BE444FC" w14:textId="23F60096" w:rsidR="00A2373C" w:rsidRDefault="00A2373C" w:rsidP="00A2373C">
      <w:r>
        <w:t>Plattform för Skolverkets tjänst för Digitala Nationella Prov</w:t>
      </w:r>
      <w:r w:rsidR="005E5048">
        <w:t xml:space="preserve"> med stöd för:</w:t>
      </w:r>
    </w:p>
    <w:p w14:paraId="2F81377C" w14:textId="7DA2B711" w:rsidR="005E5048" w:rsidRDefault="005E5048" w:rsidP="005E5048">
      <w:pPr>
        <w:pStyle w:val="Liststycke"/>
        <w:numPr>
          <w:ilvl w:val="0"/>
          <w:numId w:val="21"/>
        </w:numPr>
      </w:pPr>
      <w:r>
        <w:t>Provkonstruktion</w:t>
      </w:r>
    </w:p>
    <w:p w14:paraId="665606C7" w14:textId="4EA06B64" w:rsidR="005E5048" w:rsidRDefault="005E5048" w:rsidP="005E5048">
      <w:pPr>
        <w:pStyle w:val="Liststycke"/>
        <w:numPr>
          <w:ilvl w:val="0"/>
          <w:numId w:val="21"/>
        </w:numPr>
      </w:pPr>
      <w:r>
        <w:t>Provadministration</w:t>
      </w:r>
    </w:p>
    <w:p w14:paraId="7B44BEAE" w14:textId="6672D6B9" w:rsidR="005E5048" w:rsidRDefault="005E5048" w:rsidP="005E5048">
      <w:pPr>
        <w:pStyle w:val="Liststycke"/>
        <w:numPr>
          <w:ilvl w:val="0"/>
          <w:numId w:val="21"/>
        </w:numPr>
      </w:pPr>
      <w:r>
        <w:t>Provgenomförande</w:t>
      </w:r>
    </w:p>
    <w:p w14:paraId="5EA45CBC" w14:textId="05C76CA0" w:rsidR="005E5048" w:rsidRDefault="005E5048" w:rsidP="005E5048">
      <w:pPr>
        <w:pStyle w:val="Liststycke"/>
        <w:numPr>
          <w:ilvl w:val="0"/>
          <w:numId w:val="21"/>
        </w:numPr>
      </w:pPr>
      <w:r>
        <w:t>Bedömning</w:t>
      </w:r>
    </w:p>
    <w:p w14:paraId="4E9EFBBC" w14:textId="70B44623" w:rsidR="005E5048" w:rsidRDefault="005E5048" w:rsidP="005E5048">
      <w:pPr>
        <w:pStyle w:val="Liststycke"/>
        <w:numPr>
          <w:ilvl w:val="0"/>
          <w:numId w:val="21"/>
        </w:numPr>
      </w:pPr>
      <w:r>
        <w:t>Rapporter</w:t>
      </w:r>
    </w:p>
    <w:p w14:paraId="3BD10DD0" w14:textId="77777777" w:rsidR="00A2373C" w:rsidRPr="00A2373C" w:rsidRDefault="00A2373C" w:rsidP="00A2373C"/>
    <w:p w14:paraId="61069815" w14:textId="2936F1BA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målgrupp relaterat till FIDUS</w:t>
      </w:r>
    </w:p>
    <w:p w14:paraId="0120FF12" w14:textId="3FAE1F74" w:rsidR="005E5048" w:rsidRDefault="005E5048" w:rsidP="00A2373C">
      <w:r>
        <w:t>Målgrupper som tjänsten vänder sig till och som får åtkomst via FIDUS är:</w:t>
      </w:r>
    </w:p>
    <w:p w14:paraId="3AE03A03" w14:textId="3B81D308" w:rsidR="005E5048" w:rsidRDefault="005E5048" w:rsidP="005E5048">
      <w:pPr>
        <w:pStyle w:val="Liststycke"/>
        <w:numPr>
          <w:ilvl w:val="0"/>
          <w:numId w:val="22"/>
        </w:numPr>
      </w:pPr>
      <w:r>
        <w:t xml:space="preserve">Provkonstruktörer hos </w:t>
      </w:r>
      <w:r w:rsidR="00520EDE">
        <w:t>universitet och högskolor</w:t>
      </w:r>
    </w:p>
    <w:p w14:paraId="12C4CE80" w14:textId="67CD06BF" w:rsidR="005E5048" w:rsidRDefault="005E5048" w:rsidP="005E5048">
      <w:pPr>
        <w:pStyle w:val="Liststycke"/>
        <w:numPr>
          <w:ilvl w:val="0"/>
          <w:numId w:val="22"/>
        </w:numPr>
      </w:pPr>
      <w:r>
        <w:t>Elever</w:t>
      </w:r>
    </w:p>
    <w:p w14:paraId="431B0DAD" w14:textId="418DC6C1" w:rsidR="005E5048" w:rsidRDefault="005E5048" w:rsidP="005E5048">
      <w:pPr>
        <w:pStyle w:val="Liststycke"/>
        <w:numPr>
          <w:ilvl w:val="0"/>
          <w:numId w:val="22"/>
        </w:numPr>
      </w:pPr>
      <w:r>
        <w:t>Skolpersonal</w:t>
      </w:r>
    </w:p>
    <w:p w14:paraId="73D2769D" w14:textId="0BFA73B8" w:rsidR="001A66C9" w:rsidRDefault="00A2373C" w:rsidP="00A2373C">
      <w:r>
        <w:t>Skolverket ger huvudmän och skolor stöd i förberedelsearbetet.</w:t>
      </w:r>
    </w:p>
    <w:p w14:paraId="02B6F10D" w14:textId="15F98E6B" w:rsidR="00A2373C" w:rsidRDefault="00A2373C" w:rsidP="00A2373C"/>
    <w:p w14:paraId="21D95A37" w14:textId="2A66C46D" w:rsidR="005E5048" w:rsidRDefault="005E5048" w:rsidP="00A2373C"/>
    <w:p w14:paraId="438A5846" w14:textId="77777777" w:rsidR="005E5048" w:rsidRPr="00A2373C" w:rsidRDefault="005E5048" w:rsidP="00A2373C"/>
    <w:p w14:paraId="3431A850" w14:textId="1A1D5F01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lastRenderedPageBreak/>
        <w:t>Syfte för anslutning till FIDUS</w:t>
      </w:r>
    </w:p>
    <w:p w14:paraId="5BC136DC" w14:textId="7B0C6959" w:rsidR="00A2373C" w:rsidRDefault="005E5048" w:rsidP="00A2373C">
      <w:r>
        <w:t>Skolverket har tagit beslutet att åtkomsten till plattformen ska bli federerad. Skolverket vill också erbjuda möjlighet at ansluta sig till tjänsten via olika federationer, vilket är syfte med FIDUS</w:t>
      </w:r>
      <w:r w:rsidR="00D27F35">
        <w:t>.</w:t>
      </w:r>
    </w:p>
    <w:p w14:paraId="43F5C007" w14:textId="77777777" w:rsidR="00A2373C" w:rsidRPr="00A2373C" w:rsidRDefault="00A2373C" w:rsidP="00A2373C"/>
    <w:p w14:paraId="1F880F62" w14:textId="6C1D4949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Kontaktuppgifter hos tjänstens ägare vid anslutning till FIDUS</w:t>
      </w:r>
    </w:p>
    <w:p w14:paraId="6D09EB6C" w14:textId="77777777" w:rsidR="00A2373C" w:rsidRDefault="00A2373C" w:rsidP="00A2373C">
      <w:r>
        <w:t>Kontaktuppgifter hos tjänstens ägare vid anslutning till FIDUS</w:t>
      </w:r>
    </w:p>
    <w:p w14:paraId="48259157" w14:textId="5444FA8D" w:rsidR="00811808" w:rsidRPr="0012785D" w:rsidRDefault="00A2373C" w:rsidP="00666457">
      <w:pPr>
        <w:rPr>
          <w:lang w:val="en-GB"/>
        </w:rPr>
      </w:pPr>
      <w:r w:rsidRPr="0012785D">
        <w:rPr>
          <w:lang w:val="en-GB"/>
        </w:rPr>
        <w:t>•       Edin Nuhic</w:t>
      </w:r>
      <w:r w:rsidRPr="0012785D">
        <w:rPr>
          <w:lang w:val="en-GB"/>
        </w:rPr>
        <w:br/>
        <w:t xml:space="preserve">•       </w:t>
      </w:r>
      <w:hyperlink r:id="rId12" w:history="1">
        <w:r w:rsidRPr="0012785D">
          <w:rPr>
            <w:rStyle w:val="Hyperlnk"/>
            <w:lang w:val="en-GB"/>
          </w:rPr>
          <w:t>edin.nuhic@skolverket.se</w:t>
        </w:r>
      </w:hyperlink>
      <w:r w:rsidRPr="0012785D">
        <w:rPr>
          <w:lang w:val="en-GB"/>
        </w:rPr>
        <w:br/>
        <w:t>•       0733-773861</w:t>
      </w:r>
    </w:p>
    <w:p w14:paraId="64459E4E" w14:textId="2632643C" w:rsidR="00811808" w:rsidRDefault="00666457" w:rsidP="00811808">
      <w:pPr>
        <w:pStyle w:val="Rubrik2"/>
        <w:rPr>
          <w:sz w:val="24"/>
          <w:szCs w:val="24"/>
        </w:rPr>
      </w:pPr>
      <w:r w:rsidRPr="001A66C9">
        <w:rPr>
          <w:sz w:val="24"/>
          <w:szCs w:val="24"/>
        </w:rPr>
        <w:t>Förslag till beslut</w:t>
      </w:r>
      <w:r w:rsidR="001A66C9" w:rsidRPr="001A66C9">
        <w:rPr>
          <w:sz w:val="24"/>
          <w:szCs w:val="24"/>
        </w:rPr>
        <w:t xml:space="preserve"> med motivering</w:t>
      </w:r>
    </w:p>
    <w:p w14:paraId="763C10A9" w14:textId="79580C71" w:rsidR="00D27F35" w:rsidRDefault="00D27F35" w:rsidP="00D27F35"/>
    <w:p w14:paraId="41E23E5E" w14:textId="3E3A9CBE" w:rsidR="00D27F35" w:rsidRPr="00D27F35" w:rsidRDefault="00D27F35" w:rsidP="00D27F35">
      <w:r>
        <w:t>Federationsrådet föreslår till Styrgruppen att godkänna tjänsten enligt motivering ovan.</w:t>
      </w:r>
    </w:p>
    <w:p w14:paraId="615103C0" w14:textId="479BB268" w:rsidR="001A66C9" w:rsidRDefault="001A66C9" w:rsidP="00BE26B1">
      <w:pPr>
        <w:pStyle w:val="Rubrik2"/>
      </w:pPr>
    </w:p>
    <w:p w14:paraId="3B182888" w14:textId="28D7C0B3" w:rsidR="001A66C9" w:rsidRDefault="001A66C9" w:rsidP="001A66C9"/>
    <w:p w14:paraId="78085DF4" w14:textId="74094C0E" w:rsidR="001A66C9" w:rsidRDefault="001A66C9" w:rsidP="001A66C9"/>
    <w:p w14:paraId="23B79D03" w14:textId="77777777" w:rsidR="001A66C9" w:rsidRPr="001A66C9" w:rsidRDefault="001A66C9" w:rsidP="001A66C9"/>
    <w:p w14:paraId="25046146" w14:textId="77777777" w:rsidR="001A66C9" w:rsidRDefault="001A66C9">
      <w:pPr>
        <w:rPr>
          <w:rFonts w:asciiTheme="majorHAnsi" w:eastAsiaTheme="majorEastAsia" w:hAnsiTheme="majorHAnsi" w:cstheme="majorBidi"/>
          <w:b/>
          <w:sz w:val="28"/>
          <w:szCs w:val="26"/>
        </w:rPr>
      </w:pPr>
      <w:r>
        <w:br w:type="page"/>
      </w:r>
    </w:p>
    <w:p w14:paraId="6B8701CA" w14:textId="560F5388" w:rsidR="00BE26B1" w:rsidRDefault="00BE26B1" w:rsidP="00BE26B1">
      <w:pPr>
        <w:pStyle w:val="Rubrik2"/>
      </w:pPr>
      <w:r>
        <w:lastRenderedPageBreak/>
        <w:t>Beslut</w:t>
      </w:r>
    </w:p>
    <w:p w14:paraId="413A1010" w14:textId="1EDB4A30" w:rsidR="00BE26B1" w:rsidRDefault="00957E67" w:rsidP="00811808">
      <w:r>
        <w:t>Styrgruppen</w:t>
      </w:r>
      <w:r>
        <w:t xml:space="preserve"> </w:t>
      </w:r>
      <w:r>
        <w:t xml:space="preserve">beslutar att </w:t>
      </w:r>
      <w:r>
        <w:t>godkänna tjänsten enligt motivering ovan</w:t>
      </w:r>
      <w:r w:rsidR="00A844D6">
        <w:t>.</w:t>
      </w:r>
    </w:p>
    <w:p w14:paraId="54CC0D1F" w14:textId="77777777" w:rsidR="00BE26B1" w:rsidRDefault="00BE26B1" w:rsidP="00811808"/>
    <w:p w14:paraId="1C07A628" w14:textId="77777777" w:rsidR="00811808" w:rsidRDefault="00A844D6" w:rsidP="00811808">
      <w:pPr>
        <w:pStyle w:val="Namnvidunderskrift"/>
      </w:pPr>
      <w:sdt>
        <w:sdtPr>
          <w:id w:val="-1462949031"/>
          <w:placeholder>
            <w:docPart w:val="427BFEED13BD4A77B4B243AD70697570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beslutande</w:t>
          </w:r>
        </w:sdtContent>
      </w:sdt>
    </w:p>
    <w:p w14:paraId="6C7E1356" w14:textId="77777777" w:rsidR="00811808" w:rsidRDefault="00A844D6" w:rsidP="00BE0FDB">
      <w:pPr>
        <w:pStyle w:val="Namnvidunderskrift-indrag"/>
      </w:pPr>
      <w:sdt>
        <w:sdtPr>
          <w:id w:val="-2095232374"/>
          <w:placeholder>
            <w:docPart w:val="8CAC55AFE0BC4259A66B75B0DCA780CD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eventuell föredragande</w:t>
          </w:r>
        </w:sdtContent>
      </w:sdt>
    </w:p>
    <w:p w14:paraId="3BB8BD08" w14:textId="77777777" w:rsidR="00811808" w:rsidRDefault="00811808" w:rsidP="00811808"/>
    <w:p w14:paraId="3938C03C" w14:textId="77777777" w:rsidR="00811808" w:rsidRDefault="00811808" w:rsidP="00811808">
      <w:r w:rsidRPr="00F70A7A">
        <w:t>Detta beslut har fattats av</w:t>
      </w:r>
      <w:r>
        <w:t xml:space="preserve"> </w:t>
      </w:r>
      <w:sdt>
        <w:sdtPr>
          <w:id w:val="-1131556935"/>
          <w:placeholder>
            <w:docPart w:val="EA9ADA0747AA44EC909A3E1B00C4AF53"/>
          </w:placeholder>
          <w:temporary/>
          <w:showingPlcHdr/>
        </w:sdtPr>
        <w:sdtEndPr/>
        <w:sdtContent>
          <w:r>
            <w:rPr>
              <w:rStyle w:val="Platshllartext"/>
            </w:rPr>
            <w:t>namn och titel</w:t>
          </w:r>
        </w:sdtContent>
      </w:sdt>
      <w:r w:rsidRPr="00F70A7A">
        <w:t xml:space="preserve">. I ärendets slutliga handläggning har även </w:t>
      </w:r>
      <w:sdt>
        <w:sdtPr>
          <w:id w:val="1455299568"/>
          <w:placeholder>
            <w:docPart w:val="96DF7789206E4280ABAFC8C0FDA9A474"/>
          </w:placeholder>
          <w:temporary/>
          <w:showingPlcHdr/>
        </w:sdtPr>
        <w:sdtEndPr/>
        <w:sdtContent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sdtContent>
      </w:sdt>
      <w:r>
        <w:t xml:space="preserve"> </w:t>
      </w:r>
      <w:r w:rsidRPr="00F70A7A">
        <w:t>deltagit.</w:t>
      </w:r>
    </w:p>
    <w:sectPr w:rsidR="00811808" w:rsidSect="005D4D41">
      <w:headerReference w:type="default" r:id="rId13"/>
      <w:footerReference w:type="default" r:id="rId14"/>
      <w:footerReference w:type="first" r:id="rId15"/>
      <w:pgSz w:w="11906" w:h="16838"/>
      <w:pgMar w:top="1701" w:right="2325" w:bottom="1701" w:left="232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D00A" w14:textId="77777777" w:rsidR="006E26FA" w:rsidRDefault="006E26FA" w:rsidP="00387A70">
      <w:pPr>
        <w:spacing w:after="0" w:line="240" w:lineRule="auto"/>
      </w:pPr>
      <w:r>
        <w:separator/>
      </w:r>
    </w:p>
  </w:endnote>
  <w:endnote w:type="continuationSeparator" w:id="0">
    <w:p w14:paraId="7C1EA91F" w14:textId="77777777" w:rsidR="006E26FA" w:rsidRDefault="006E26FA" w:rsidP="0038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D4D41" w14:paraId="60CE2D5D" w14:textId="77777777" w:rsidTr="001927AD">
      <w:tc>
        <w:tcPr>
          <w:tcW w:w="3637" w:type="dxa"/>
          <w:vAlign w:val="bottom"/>
        </w:tcPr>
        <w:p w14:paraId="38CB76FE" w14:textId="77777777" w:rsidR="005D4D41" w:rsidRDefault="005D4D41" w:rsidP="005D4D41">
          <w:pPr>
            <w:pStyle w:val="Sidfot"/>
          </w:pPr>
        </w:p>
      </w:tc>
      <w:tc>
        <w:tcPr>
          <w:tcW w:w="3619" w:type="dxa"/>
          <w:vAlign w:val="bottom"/>
        </w:tcPr>
        <w:p w14:paraId="70A0B860" w14:textId="77777777" w:rsidR="005D4D41" w:rsidRPr="008E41CD" w:rsidRDefault="005D4D41" w:rsidP="005D4D41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-1416547000"/>
            </w:sdtPr>
            <w:sdtEndPr/>
            <w:sdtContent>
              <w:fldSimple w:instr=" NUMPAGES  \* Arabic ">
                <w:r>
                  <w:t>2</w:t>
                </w:r>
              </w:fldSimple>
            </w:sdtContent>
          </w:sdt>
          <w:r>
            <w:t>)</w:t>
          </w:r>
        </w:p>
      </w:tc>
    </w:tr>
  </w:tbl>
  <w:p w14:paraId="60AF379A" w14:textId="77777777" w:rsidR="005D4D41" w:rsidRPr="005D4D41" w:rsidRDefault="005D4D41">
    <w:pPr>
      <w:pStyle w:val="Sidfot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13D79" w14:paraId="6A2982A4" w14:textId="77777777" w:rsidTr="001927AD">
      <w:tc>
        <w:tcPr>
          <w:tcW w:w="3637" w:type="dxa"/>
          <w:vAlign w:val="bottom"/>
        </w:tcPr>
        <w:p w14:paraId="1E4AADE3" w14:textId="77777777" w:rsidR="00513D79" w:rsidRDefault="00513D79" w:rsidP="00513D79">
          <w:pPr>
            <w:pStyle w:val="Sidfot"/>
          </w:pPr>
        </w:p>
      </w:tc>
      <w:tc>
        <w:tcPr>
          <w:tcW w:w="3619" w:type="dxa"/>
          <w:vAlign w:val="bottom"/>
        </w:tcPr>
        <w:p w14:paraId="31FDA180" w14:textId="77777777" w:rsidR="00513D79" w:rsidRPr="008E41CD" w:rsidRDefault="00513D79" w:rsidP="00513D79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1954979802"/>
            </w:sdtPr>
            <w:sdtEndPr/>
            <w:sdtContent>
              <w:fldSimple w:instr=" NUMPAGES  \* Arabic ">
                <w:r>
                  <w:t>2</w:t>
                </w:r>
              </w:fldSimple>
            </w:sdtContent>
          </w:sdt>
          <w:r>
            <w:t>)</w:t>
          </w:r>
        </w:p>
      </w:tc>
    </w:tr>
  </w:tbl>
  <w:p w14:paraId="5585B0EF" w14:textId="77777777" w:rsidR="00513D79" w:rsidRPr="00513D79" w:rsidRDefault="00513D79">
    <w:pPr>
      <w:pStyle w:val="Sidfo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0D86" w14:textId="77777777" w:rsidR="006E26FA" w:rsidRDefault="006E26FA" w:rsidP="00387A70">
      <w:pPr>
        <w:spacing w:after="0" w:line="240" w:lineRule="auto"/>
      </w:pPr>
      <w:r>
        <w:separator/>
      </w:r>
    </w:p>
  </w:footnote>
  <w:footnote w:type="continuationSeparator" w:id="0">
    <w:p w14:paraId="6742E53D" w14:textId="77777777" w:rsidR="006E26FA" w:rsidRDefault="006E26FA" w:rsidP="00387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25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29"/>
      <w:gridCol w:w="3629"/>
    </w:tblGrid>
    <w:tr w:rsidR="005D4D41" w:rsidRPr="00CE6419" w14:paraId="501B4B9F" w14:textId="77777777" w:rsidTr="001927AD">
      <w:trPr>
        <w:cantSplit/>
        <w:trHeight w:hRule="exact" w:val="737"/>
      </w:trPr>
      <w:tc>
        <w:tcPr>
          <w:tcW w:w="3686" w:type="dxa"/>
        </w:tcPr>
        <w:p w14:paraId="3E6CD714" w14:textId="77777777" w:rsidR="005D4D41" w:rsidRPr="00CE6419" w:rsidRDefault="005D4D41" w:rsidP="005D4D41">
          <w:pPr>
            <w:pStyle w:val="Sidhuvud"/>
          </w:pPr>
          <w:r>
            <w:t>Skolverket</w:t>
          </w:r>
        </w:p>
      </w:tc>
      <w:tc>
        <w:tcPr>
          <w:tcW w:w="3685" w:type="dxa"/>
        </w:tcPr>
        <w:p w14:paraId="7083DDD9" w14:textId="3A89ECC0" w:rsidR="005D4D41" w:rsidRDefault="00811808" w:rsidP="005D4D41">
          <w:pPr>
            <w:pStyle w:val="Sidhuvud"/>
            <w:jc w:val="right"/>
          </w:pPr>
          <w:r>
            <w:t>Beslut</w:t>
          </w:r>
          <w:r w:rsidR="00F20FEE">
            <w:t>sunderlag FIDUS styrgrupp</w:t>
          </w:r>
        </w:p>
        <w:p w14:paraId="0DE2C7E5" w14:textId="77777777" w:rsidR="005D4D41" w:rsidRPr="004D135F" w:rsidRDefault="005D4D41" w:rsidP="005D4D41">
          <w:pPr>
            <w:pStyle w:val="Sidhuvud"/>
            <w:jc w:val="right"/>
          </w:pPr>
          <w:r w:rsidRPr="00B15971">
            <w:rPr>
              <w:rStyle w:val="SidhuvudChar"/>
            </w:rPr>
            <w:t>Dnr</w:t>
          </w:r>
          <w:r>
            <w:rPr>
              <w:rStyle w:val="SidhuvudChar"/>
            </w:rPr>
            <w:t xml:space="preserve"> </w:t>
          </w:r>
          <w:sdt>
            <w:sdtPr>
              <w:rPr>
                <w:rStyle w:val="SidhuvudChar"/>
              </w:rPr>
              <w:id w:val="1583645112"/>
              <w:showingPlcHdr/>
              <w:dataBinding w:prefixMappings="xmlns:ns0='LPXML' " w:xpath="/ns0:root[1]/ns0:Diarienummer[1]" w:storeItemID="{E7C45DD6-3528-47BD-A03C-B18A02465772}"/>
              <w:text/>
            </w:sdtPr>
            <w:sdtEndPr>
              <w:rPr>
                <w:rStyle w:val="SidhuvudChar"/>
              </w:rPr>
            </w:sdtEndPr>
            <w:sdtContent>
              <w:r>
                <w:rPr>
                  <w:rStyle w:val="Platshllartext"/>
                </w:rPr>
                <w:t>Ange diarienummer</w:t>
              </w:r>
            </w:sdtContent>
          </w:sdt>
          <w:r w:rsidRPr="00B15971">
            <w:rPr>
              <w:rStyle w:val="SidhuvudChar"/>
            </w:rPr>
            <w:t xml:space="preserve"> </w:t>
          </w:r>
        </w:p>
      </w:tc>
    </w:tr>
  </w:tbl>
  <w:p w14:paraId="4230EBC7" w14:textId="77777777" w:rsidR="005D4D41" w:rsidRDefault="005D4D4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35AC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F7A1A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2979B2"/>
    <w:multiLevelType w:val="multilevel"/>
    <w:tmpl w:val="7E7A7FC6"/>
    <w:styleLink w:val="Diagramrubrik"/>
    <w:lvl w:ilvl="0">
      <w:start w:val="1"/>
      <w:numFmt w:val="decimal"/>
      <w:pStyle w:val="DiagramRubrik0"/>
      <w:suff w:val="space"/>
      <w:lvlText w:val="Diagram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91814A6"/>
    <w:multiLevelType w:val="multilevel"/>
    <w:tmpl w:val="8342E2F6"/>
    <w:numStyleLink w:val="Punktlist"/>
  </w:abstractNum>
  <w:abstractNum w:abstractNumId="4" w15:restartNumberingAfterBreak="0">
    <w:nsid w:val="0A8409B5"/>
    <w:multiLevelType w:val="multilevel"/>
    <w:tmpl w:val="6E5C1E6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39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3A5A27"/>
    <w:multiLevelType w:val="hybridMultilevel"/>
    <w:tmpl w:val="ABBE4E2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B2AA9"/>
    <w:multiLevelType w:val="multilevel"/>
    <w:tmpl w:val="2B3E5106"/>
    <w:styleLink w:val="Strecklist"/>
    <w:lvl w:ilvl="0">
      <w:start w:val="1"/>
      <w:numFmt w:val="bullet"/>
      <w:pStyle w:val="Strecklista"/>
      <w:lvlText w:val="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5F33BB7"/>
    <w:multiLevelType w:val="multilevel"/>
    <w:tmpl w:val="64AEF998"/>
    <w:styleLink w:val="FaktaPunkt"/>
    <w:lvl w:ilvl="0">
      <w:start w:val="1"/>
      <w:numFmt w:val="bullet"/>
      <w:pStyle w:val="FaktarutaPunktlista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228743F"/>
    <w:multiLevelType w:val="multilevel"/>
    <w:tmpl w:val="75244FF4"/>
    <w:styleLink w:val="Paragraflist"/>
    <w:lvl w:ilvl="0">
      <w:start w:val="1"/>
      <w:numFmt w:val="decimal"/>
      <w:pStyle w:val="Paragraflista"/>
      <w:lvlText w:val="%1 §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  <w:color w:val="692859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99C5ED4"/>
    <w:multiLevelType w:val="multilevel"/>
    <w:tmpl w:val="64AEF998"/>
    <w:name w:val="FaktaPunkt2"/>
    <w:numStyleLink w:val="FaktaPunkt"/>
  </w:abstractNum>
  <w:abstractNum w:abstractNumId="10" w15:restartNumberingAfterBreak="0">
    <w:nsid w:val="46B975F6"/>
    <w:multiLevelType w:val="multilevel"/>
    <w:tmpl w:val="D6922E18"/>
    <w:lvl w:ilvl="0">
      <w:start w:val="1"/>
      <w:numFmt w:val="bullet"/>
      <w:pStyle w:val="Punktlista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E920D16"/>
    <w:multiLevelType w:val="multilevel"/>
    <w:tmpl w:val="0F4E7E2C"/>
    <w:styleLink w:val="Numreradlist"/>
    <w:lvl w:ilvl="0">
      <w:start w:val="1"/>
      <w:numFmt w:val="decimal"/>
      <w:pStyle w:val="Numreradlista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0B4521F"/>
    <w:multiLevelType w:val="multilevel"/>
    <w:tmpl w:val="2BDE367E"/>
    <w:styleLink w:val="Figurrub"/>
    <w:lvl w:ilvl="0">
      <w:start w:val="1"/>
      <w:numFmt w:val="decimal"/>
      <w:pStyle w:val="FigurRubrik"/>
      <w:suff w:val="space"/>
      <w:lvlText w:val="Figur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1EB59B6"/>
    <w:multiLevelType w:val="multilevel"/>
    <w:tmpl w:val="4BFC6E5E"/>
    <w:styleLink w:val="Numrubriker"/>
    <w:lvl w:ilvl="0">
      <w:start w:val="1"/>
      <w:numFmt w:val="decimal"/>
      <w:pStyle w:val="Rubrik1numrerad"/>
      <w:lvlText w:val="%1."/>
      <w:lvlJc w:val="left"/>
      <w:pPr>
        <w:ind w:left="0" w:hanging="737"/>
      </w:pPr>
      <w:rPr>
        <w:rFonts w:hint="default"/>
      </w:rPr>
    </w:lvl>
    <w:lvl w:ilvl="1">
      <w:start w:val="1"/>
      <w:numFmt w:val="decimal"/>
      <w:pStyle w:val="Rubrik2numrerad"/>
      <w:lvlText w:val="%1.%2"/>
      <w:lvlJc w:val="left"/>
      <w:pPr>
        <w:ind w:left="0" w:hanging="73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28F0148"/>
    <w:multiLevelType w:val="multilevel"/>
    <w:tmpl w:val="66D20F24"/>
    <w:styleLink w:val="Tabellrub"/>
    <w:lvl w:ilvl="0">
      <w:start w:val="1"/>
      <w:numFmt w:val="decimal"/>
      <w:pStyle w:val="TabellRubrik"/>
      <w:suff w:val="space"/>
      <w:lvlText w:val="Tabell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97D661F"/>
    <w:multiLevelType w:val="multilevel"/>
    <w:tmpl w:val="75244FF4"/>
    <w:numStyleLink w:val="Paragraflist"/>
  </w:abstractNum>
  <w:abstractNum w:abstractNumId="16" w15:restartNumberingAfterBreak="0">
    <w:nsid w:val="63D53A0A"/>
    <w:multiLevelType w:val="multilevel"/>
    <w:tmpl w:val="64AEF998"/>
    <w:numStyleLink w:val="FaktaPunkt"/>
  </w:abstractNum>
  <w:abstractNum w:abstractNumId="17" w15:restartNumberingAfterBreak="0">
    <w:nsid w:val="69A11952"/>
    <w:multiLevelType w:val="multilevel"/>
    <w:tmpl w:val="2B3E5106"/>
    <w:numStyleLink w:val="Strecklist"/>
  </w:abstractNum>
  <w:abstractNum w:abstractNumId="18" w15:restartNumberingAfterBreak="0">
    <w:nsid w:val="76B00376"/>
    <w:multiLevelType w:val="hybridMultilevel"/>
    <w:tmpl w:val="8EA03A1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C6A79"/>
    <w:multiLevelType w:val="multilevel"/>
    <w:tmpl w:val="8342E2F6"/>
    <w:styleLink w:val="Punktlist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11"/>
  </w:num>
  <w:num w:numId="5">
    <w:abstractNumId w:val="13"/>
  </w:num>
  <w:num w:numId="6">
    <w:abstractNumId w:val="8"/>
  </w:num>
  <w:num w:numId="7">
    <w:abstractNumId w:val="19"/>
  </w:num>
  <w:num w:numId="8">
    <w:abstractNumId w:val="19"/>
  </w:num>
  <w:num w:numId="9">
    <w:abstractNumId w:val="13"/>
  </w:num>
  <w:num w:numId="10">
    <w:abstractNumId w:val="6"/>
  </w:num>
  <w:num w:numId="11">
    <w:abstractNumId w:val="17"/>
  </w:num>
  <w:num w:numId="12">
    <w:abstractNumId w:val="14"/>
  </w:num>
  <w:num w:numId="13">
    <w:abstractNumId w:val="15"/>
  </w:num>
  <w:num w:numId="14">
    <w:abstractNumId w:val="0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10"/>
  </w:num>
  <w:num w:numId="20">
    <w:abstractNumId w:val="4"/>
  </w:num>
  <w:num w:numId="21">
    <w:abstractNumId w:val="5"/>
  </w:num>
  <w:num w:numId="22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FA"/>
    <w:rsid w:val="0002365A"/>
    <w:rsid w:val="00082EF6"/>
    <w:rsid w:val="00084AA4"/>
    <w:rsid w:val="000A7AAF"/>
    <w:rsid w:val="00123A07"/>
    <w:rsid w:val="001248B0"/>
    <w:rsid w:val="0012785D"/>
    <w:rsid w:val="001A66C9"/>
    <w:rsid w:val="00205AAC"/>
    <w:rsid w:val="00362B12"/>
    <w:rsid w:val="00372120"/>
    <w:rsid w:val="00387A70"/>
    <w:rsid w:val="0039571F"/>
    <w:rsid w:val="003C1DCF"/>
    <w:rsid w:val="00415895"/>
    <w:rsid w:val="004B5F88"/>
    <w:rsid w:val="00500151"/>
    <w:rsid w:val="00513D79"/>
    <w:rsid w:val="00520EDE"/>
    <w:rsid w:val="005553BD"/>
    <w:rsid w:val="005C1B33"/>
    <w:rsid w:val="005D4D41"/>
    <w:rsid w:val="005E5048"/>
    <w:rsid w:val="00610533"/>
    <w:rsid w:val="00613766"/>
    <w:rsid w:val="00636621"/>
    <w:rsid w:val="00666457"/>
    <w:rsid w:val="006C5B8F"/>
    <w:rsid w:val="006E26FA"/>
    <w:rsid w:val="006E4C9F"/>
    <w:rsid w:val="006F7AA7"/>
    <w:rsid w:val="00747CAC"/>
    <w:rsid w:val="00792671"/>
    <w:rsid w:val="007D533A"/>
    <w:rsid w:val="008102B8"/>
    <w:rsid w:val="00811808"/>
    <w:rsid w:val="008A2622"/>
    <w:rsid w:val="008B795C"/>
    <w:rsid w:val="009143CF"/>
    <w:rsid w:val="00957E67"/>
    <w:rsid w:val="00A2373C"/>
    <w:rsid w:val="00A844D6"/>
    <w:rsid w:val="00A93470"/>
    <w:rsid w:val="00AD00A8"/>
    <w:rsid w:val="00BB0843"/>
    <w:rsid w:val="00BE0FDB"/>
    <w:rsid w:val="00BE26B1"/>
    <w:rsid w:val="00CA7243"/>
    <w:rsid w:val="00CB382E"/>
    <w:rsid w:val="00CC59C8"/>
    <w:rsid w:val="00CF13D3"/>
    <w:rsid w:val="00D27F35"/>
    <w:rsid w:val="00D4747D"/>
    <w:rsid w:val="00E42126"/>
    <w:rsid w:val="00E70F40"/>
    <w:rsid w:val="00E83B89"/>
    <w:rsid w:val="00EA4A16"/>
    <w:rsid w:val="00F20FEE"/>
    <w:rsid w:val="00F4336A"/>
    <w:rsid w:val="00F46448"/>
    <w:rsid w:val="00FB5056"/>
    <w:rsid w:val="00FE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E1EB"/>
  <w15:chartTrackingRefBased/>
  <w15:docId w15:val="{02E3F7DB-9B80-41F7-AF91-BE4C157F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7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23" w:unhideWhenUsed="1"/>
    <w:lsdException w:name="annotation text" w:semiHidden="1" w:unhideWhenUsed="1"/>
    <w:lsdException w:name="header" w:semiHidden="1" w:unhideWhenUsed="1"/>
    <w:lsdException w:name="footer" w:semiHidden="1" w:uiPriority="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5" w:qFormat="1"/>
    <w:lsdException w:name="Emphasis" w:semiHidden="1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2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qFormat="1"/>
    <w:lsdException w:name="Intense Emphasis" w:semiHidden="1" w:uiPriority="25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DB"/>
  </w:style>
  <w:style w:type="paragraph" w:styleId="Rubrik1">
    <w:name w:val="heading 1"/>
    <w:basedOn w:val="Normal"/>
    <w:next w:val="Normal"/>
    <w:link w:val="Rubrik1Char"/>
    <w:uiPriority w:val="1"/>
    <w:qFormat/>
    <w:rsid w:val="00F4336A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sz w:val="33"/>
      <w:szCs w:val="32"/>
    </w:rPr>
  </w:style>
  <w:style w:type="paragraph" w:styleId="Rubrik2">
    <w:name w:val="heading 2"/>
    <w:basedOn w:val="Normal"/>
    <w:next w:val="Normal"/>
    <w:link w:val="Rubrik2Char"/>
    <w:uiPriority w:val="1"/>
    <w:qFormat/>
    <w:rsid w:val="00FE4D45"/>
    <w:pPr>
      <w:keepNext/>
      <w:keepLines/>
      <w:spacing w:before="300" w:after="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1"/>
    <w:qFormat/>
    <w:rsid w:val="00FE4D45"/>
    <w:pPr>
      <w:keepNext/>
      <w:keepLines/>
      <w:spacing w:before="300" w:after="60"/>
      <w:outlineLvl w:val="2"/>
    </w:pPr>
    <w:rPr>
      <w:rFonts w:asciiTheme="majorHAnsi" w:eastAsiaTheme="majorEastAsia" w:hAnsiTheme="majorHAnsi" w:cstheme="majorBidi"/>
      <w:b/>
      <w:sz w:val="25"/>
      <w:szCs w:val="24"/>
    </w:rPr>
  </w:style>
  <w:style w:type="paragraph" w:styleId="Rubrik4">
    <w:name w:val="heading 4"/>
    <w:basedOn w:val="Normal"/>
    <w:next w:val="Normal"/>
    <w:link w:val="Rubrik4Char"/>
    <w:uiPriority w:val="3"/>
    <w:qFormat/>
    <w:rsid w:val="00FE4D45"/>
    <w:pPr>
      <w:keepNext/>
      <w:keepLines/>
      <w:spacing w:before="300" w:after="40"/>
      <w:outlineLvl w:val="3"/>
    </w:pPr>
    <w:rPr>
      <w:rFonts w:asciiTheme="majorHAnsi" w:eastAsiaTheme="majorEastAsia" w:hAnsiTheme="majorHAnsi" w:cstheme="majorBidi"/>
      <w:b/>
      <w:iCs/>
      <w:sz w:val="21"/>
    </w:rPr>
  </w:style>
  <w:style w:type="paragraph" w:styleId="Rubrik5">
    <w:name w:val="heading 5"/>
    <w:basedOn w:val="Normal"/>
    <w:next w:val="Normal"/>
    <w:link w:val="Rubrik5Char"/>
    <w:uiPriority w:val="3"/>
    <w:qFormat/>
    <w:rsid w:val="00FE4D45"/>
    <w:pPr>
      <w:keepNext/>
      <w:keepLines/>
      <w:spacing w:before="300" w:after="40"/>
      <w:outlineLvl w:val="4"/>
    </w:pPr>
    <w:rPr>
      <w:rFonts w:asciiTheme="majorHAnsi" w:eastAsiaTheme="majorEastAsia" w:hAnsiTheme="majorHAnsi" w:cstheme="majorBidi"/>
      <w:sz w:val="20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7D5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4142C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CA7243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CA7243"/>
    <w:rPr>
      <w:rFonts w:asciiTheme="majorHAnsi" w:hAnsiTheme="majorHAnsi"/>
      <w:sz w:val="20"/>
    </w:rPr>
  </w:style>
  <w:style w:type="paragraph" w:styleId="Sidfot">
    <w:name w:val="footer"/>
    <w:basedOn w:val="Normal"/>
    <w:link w:val="SidfotChar"/>
    <w:uiPriority w:val="29"/>
    <w:rsid w:val="00387A70"/>
    <w:pPr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29"/>
    <w:rsid w:val="009143CF"/>
    <w:rPr>
      <w:rFonts w:asciiTheme="majorHAnsi" w:hAnsiTheme="majorHAnsi"/>
      <w:sz w:val="18"/>
    </w:rPr>
  </w:style>
  <w:style w:type="character" w:styleId="AnvndHyperlnk">
    <w:name w:val="FollowedHyperlink"/>
    <w:basedOn w:val="Standardstycketeckensnitt"/>
    <w:uiPriority w:val="99"/>
    <w:semiHidden/>
    <w:unhideWhenUsed/>
    <w:rsid w:val="00387A70"/>
    <w:rPr>
      <w:color w:val="692859"/>
      <w:u w:val="single"/>
    </w:rPr>
  </w:style>
  <w:style w:type="character" w:customStyle="1" w:styleId="Baksidestextinledning">
    <w:name w:val="Baksidestext inledning"/>
    <w:basedOn w:val="Standardstycketeckensnitt"/>
    <w:uiPriority w:val="25"/>
    <w:semiHidden/>
    <w:qFormat/>
    <w:rsid w:val="00387A70"/>
    <w:rPr>
      <w:rFonts w:asciiTheme="majorHAnsi" w:hAnsiTheme="majorHAnsi"/>
      <w:b/>
      <w:color w:val="692859"/>
      <w:sz w:val="26"/>
    </w:rPr>
  </w:style>
  <w:style w:type="paragraph" w:styleId="Citat">
    <w:name w:val="Quote"/>
    <w:basedOn w:val="Normal"/>
    <w:next w:val="Normal"/>
    <w:link w:val="CitatChar"/>
    <w:uiPriority w:val="22"/>
    <w:qFormat/>
    <w:rsid w:val="00387A70"/>
    <w:pPr>
      <w:spacing w:before="200"/>
      <w:ind w:left="340" w:right="227"/>
    </w:pPr>
    <w:rPr>
      <w:iCs/>
      <w:sz w:val="18"/>
    </w:rPr>
  </w:style>
  <w:style w:type="character" w:customStyle="1" w:styleId="CitatChar">
    <w:name w:val="Citat Char"/>
    <w:basedOn w:val="Standardstycketeckensnitt"/>
    <w:link w:val="Citat"/>
    <w:uiPriority w:val="22"/>
    <w:rsid w:val="00387A70"/>
    <w:rPr>
      <w:iCs/>
      <w:sz w:val="18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387A70"/>
    <w:pPr>
      <w:spacing w:before="120"/>
    </w:pPr>
    <w:rPr>
      <w:rFonts w:asciiTheme="majorHAnsi" w:eastAsiaTheme="majorEastAsia" w:hAnsiTheme="majorHAnsi" w:cstheme="majorBidi"/>
      <w:b/>
      <w:bCs/>
      <w:color w:val="692859"/>
      <w:sz w:val="24"/>
      <w:szCs w:val="24"/>
    </w:rPr>
  </w:style>
  <w:style w:type="paragraph" w:customStyle="1" w:styleId="DiagramRubrik0">
    <w:name w:val="Diagram Rubrik"/>
    <w:basedOn w:val="Normal"/>
    <w:next w:val="Normal"/>
    <w:uiPriority w:val="17"/>
    <w:qFormat/>
    <w:rsid w:val="00387A70"/>
    <w:pPr>
      <w:keepNext/>
      <w:numPr>
        <w:numId w:val="1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Diagramrubrik">
    <w:name w:val="Diagramrubrik"/>
    <w:uiPriority w:val="99"/>
    <w:rsid w:val="00387A70"/>
    <w:pPr>
      <w:numPr>
        <w:numId w:val="1"/>
      </w:numPr>
    </w:pPr>
  </w:style>
  <w:style w:type="numbering" w:customStyle="1" w:styleId="FaktaPunkt">
    <w:name w:val="FaktaPunkt"/>
    <w:uiPriority w:val="99"/>
    <w:rsid w:val="00D4747D"/>
    <w:pPr>
      <w:numPr>
        <w:numId w:val="2"/>
      </w:numPr>
    </w:pPr>
  </w:style>
  <w:style w:type="table" w:customStyle="1" w:styleId="Faktarutalilarosa">
    <w:name w:val="Faktaruta (lila/rosa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692859"/>
        <w:bottom w:val="single" w:sz="4" w:space="0" w:color="692859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FBE3DA"/>
    </w:tcPr>
  </w:style>
  <w:style w:type="table" w:customStyle="1" w:styleId="Faktarutardljusbl">
    <w:name w:val="Faktaruta (röd/ljusblå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B1451C"/>
        <w:bottom w:val="single" w:sz="4" w:space="0" w:color="B1451C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EAF5F6"/>
    </w:tcPr>
  </w:style>
  <w:style w:type="paragraph" w:customStyle="1" w:styleId="FigurRubrik">
    <w:name w:val="Figur Rubrik"/>
    <w:basedOn w:val="Normal"/>
    <w:next w:val="Normal"/>
    <w:uiPriority w:val="17"/>
    <w:qFormat/>
    <w:rsid w:val="00387A70"/>
    <w:pPr>
      <w:keepNext/>
      <w:numPr>
        <w:numId w:val="3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Figurrub">
    <w:name w:val="Figurrub"/>
    <w:uiPriority w:val="99"/>
    <w:rsid w:val="00387A70"/>
    <w:pPr>
      <w:numPr>
        <w:numId w:val="3"/>
      </w:numPr>
    </w:pPr>
  </w:style>
  <w:style w:type="character" w:styleId="Fotnotsreferens">
    <w:name w:val="footnote reference"/>
    <w:basedOn w:val="Standardstycketeckensnitt"/>
    <w:uiPriority w:val="23"/>
    <w:semiHidden/>
    <w:rsid w:val="00387A70"/>
    <w:rPr>
      <w:vertAlign w:val="superscript"/>
    </w:rPr>
  </w:style>
  <w:style w:type="paragraph" w:styleId="Fotnotstext">
    <w:name w:val="footnote text"/>
    <w:basedOn w:val="Normal"/>
    <w:link w:val="FotnotstextChar"/>
    <w:uiPriority w:val="23"/>
    <w:rsid w:val="0002365A"/>
    <w:pPr>
      <w:spacing w:after="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3"/>
    <w:rsid w:val="0002365A"/>
    <w:rPr>
      <w:sz w:val="16"/>
      <w:szCs w:val="20"/>
    </w:rPr>
  </w:style>
  <w:style w:type="character" w:styleId="Hyperlnk">
    <w:name w:val="Hyperlink"/>
    <w:basedOn w:val="Standardstycketeckensnitt"/>
    <w:uiPriority w:val="99"/>
    <w:rsid w:val="00387A70"/>
    <w:rPr>
      <w:color w:val="692859"/>
      <w:u w:val="single"/>
    </w:rPr>
  </w:style>
  <w:style w:type="paragraph" w:styleId="Ingetavstnd">
    <w:name w:val="No Spacing"/>
    <w:uiPriority w:val="25"/>
    <w:semiHidden/>
    <w:qFormat/>
    <w:rsid w:val="00387A70"/>
    <w:pPr>
      <w:spacing w:after="0" w:line="240" w:lineRule="auto"/>
    </w:pPr>
  </w:style>
  <w:style w:type="paragraph" w:styleId="Innehll1">
    <w:name w:val="toc 1"/>
    <w:basedOn w:val="Normal"/>
    <w:next w:val="Normal"/>
    <w:uiPriority w:val="39"/>
    <w:rsid w:val="006F7AA7"/>
    <w:pPr>
      <w:tabs>
        <w:tab w:val="left" w:pos="397"/>
        <w:tab w:val="right" w:leader="dot" w:pos="7258"/>
      </w:tabs>
      <w:spacing w:after="120"/>
    </w:pPr>
    <w:rPr>
      <w:rFonts w:asciiTheme="majorHAnsi" w:hAnsiTheme="majorHAnsi"/>
      <w:b/>
    </w:rPr>
  </w:style>
  <w:style w:type="paragraph" w:styleId="Innehll2">
    <w:name w:val="toc 2"/>
    <w:basedOn w:val="Normal"/>
    <w:next w:val="Normal"/>
    <w:uiPriority w:val="39"/>
    <w:semiHidden/>
    <w:rsid w:val="006F7AA7"/>
    <w:pPr>
      <w:tabs>
        <w:tab w:val="left" w:pos="794"/>
        <w:tab w:val="left" w:pos="964"/>
        <w:tab w:val="right" w:leader="dot" w:pos="7258"/>
      </w:tabs>
      <w:spacing w:before="120" w:after="120"/>
      <w:ind w:left="397"/>
    </w:pPr>
    <w:rPr>
      <w:rFonts w:asciiTheme="majorHAnsi" w:hAnsiTheme="majorHAnsi"/>
      <w:b/>
      <w:sz w:val="19"/>
    </w:rPr>
  </w:style>
  <w:style w:type="paragraph" w:styleId="Innehll3">
    <w:name w:val="toc 3"/>
    <w:basedOn w:val="Normal"/>
    <w:next w:val="Normal"/>
    <w:uiPriority w:val="39"/>
    <w:semiHidden/>
    <w:rsid w:val="006E4C9F"/>
    <w:pPr>
      <w:tabs>
        <w:tab w:val="right" w:pos="794"/>
        <w:tab w:val="right" w:pos="964"/>
        <w:tab w:val="right" w:leader="dot" w:pos="7258"/>
      </w:tabs>
      <w:spacing w:before="120" w:after="120"/>
      <w:ind w:left="397"/>
    </w:pPr>
    <w:rPr>
      <w:rFonts w:asciiTheme="majorHAnsi" w:hAnsiTheme="majorHAnsi"/>
      <w:sz w:val="19"/>
    </w:rPr>
  </w:style>
  <w:style w:type="paragraph" w:styleId="Innehll4">
    <w:name w:val="toc 4"/>
    <w:basedOn w:val="Normal"/>
    <w:next w:val="Normal"/>
    <w:uiPriority w:val="39"/>
    <w:semiHidden/>
    <w:rsid w:val="00387A70"/>
    <w:pPr>
      <w:tabs>
        <w:tab w:val="left" w:pos="737"/>
        <w:tab w:val="right" w:leader="dot" w:pos="7258"/>
      </w:tabs>
      <w:spacing w:before="120" w:after="120"/>
      <w:ind w:left="284"/>
    </w:pPr>
    <w:rPr>
      <w:rFonts w:asciiTheme="majorHAnsi" w:hAnsiTheme="majorHAnsi"/>
      <w:sz w:val="19"/>
    </w:rPr>
  </w:style>
  <w:style w:type="paragraph" w:styleId="Innehll5">
    <w:name w:val="toc 5"/>
    <w:basedOn w:val="Normal"/>
    <w:next w:val="Normal"/>
    <w:uiPriority w:val="39"/>
    <w:semiHidden/>
    <w:rsid w:val="00387A70"/>
    <w:pPr>
      <w:tabs>
        <w:tab w:val="right" w:leader="dot" w:pos="7258"/>
      </w:tabs>
      <w:spacing w:after="120"/>
    </w:pPr>
    <w:rPr>
      <w:rFonts w:asciiTheme="majorHAnsi" w:hAnsiTheme="majorHAnsi"/>
      <w:sz w:val="19"/>
    </w:rPr>
  </w:style>
  <w:style w:type="paragraph" w:customStyle="1" w:styleId="Innehllsfrteckning">
    <w:name w:val="Innehållsförteckning"/>
    <w:basedOn w:val="Normal"/>
    <w:uiPriority w:val="40"/>
    <w:semiHidden/>
    <w:rsid w:val="00387A70"/>
    <w:pPr>
      <w:spacing w:before="200"/>
    </w:pPr>
    <w:rPr>
      <w:rFonts w:asciiTheme="majorHAnsi" w:hAnsiTheme="majorHAnsi"/>
    </w:rPr>
  </w:style>
  <w:style w:type="character" w:customStyle="1" w:styleId="Rubrik1Char">
    <w:name w:val="Rubrik 1 Char"/>
    <w:basedOn w:val="Standardstycketeckensnitt"/>
    <w:link w:val="Rubrik1"/>
    <w:uiPriority w:val="1"/>
    <w:rsid w:val="009143CF"/>
    <w:rPr>
      <w:rFonts w:asciiTheme="majorHAnsi" w:eastAsiaTheme="majorEastAsia" w:hAnsiTheme="majorHAnsi" w:cstheme="majorBidi"/>
      <w:b/>
      <w:sz w:val="33"/>
      <w:szCs w:val="32"/>
    </w:rPr>
  </w:style>
  <w:style w:type="paragraph" w:styleId="Innehllsfrteckningsrubrik">
    <w:name w:val="TOC Heading"/>
    <w:next w:val="Normal"/>
    <w:uiPriority w:val="39"/>
    <w:qFormat/>
    <w:rsid w:val="00747CAC"/>
    <w:rPr>
      <w:rFonts w:asciiTheme="majorHAnsi" w:eastAsiaTheme="majorEastAsia" w:hAnsiTheme="majorHAnsi" w:cstheme="majorBidi"/>
      <w:b/>
      <w:sz w:val="33"/>
      <w:szCs w:val="32"/>
    </w:rPr>
  </w:style>
  <w:style w:type="paragraph" w:customStyle="1" w:styleId="Normalavstndfre30pt">
    <w:name w:val="Normal avstånd före 30 pt"/>
    <w:basedOn w:val="Normal"/>
    <w:next w:val="Normal"/>
    <w:uiPriority w:val="26"/>
    <w:unhideWhenUsed/>
    <w:qFormat/>
    <w:rsid w:val="00387A70"/>
    <w:pPr>
      <w:tabs>
        <w:tab w:val="left" w:pos="3544"/>
      </w:tabs>
      <w:spacing w:before="600" w:after="0"/>
    </w:pPr>
  </w:style>
  <w:style w:type="paragraph" w:customStyle="1" w:styleId="Normalefterlistaochtabell">
    <w:name w:val="Normal efter lista och tabell"/>
    <w:basedOn w:val="Normal"/>
    <w:next w:val="Normal"/>
    <w:uiPriority w:val="15"/>
    <w:qFormat/>
    <w:rsid w:val="00387A70"/>
    <w:pPr>
      <w:spacing w:before="240"/>
    </w:pPr>
  </w:style>
  <w:style w:type="paragraph" w:customStyle="1" w:styleId="Normalingetavstnd">
    <w:name w:val="Normal inget avstånd"/>
    <w:basedOn w:val="Normal"/>
    <w:next w:val="Normal"/>
    <w:uiPriority w:val="25"/>
    <w:qFormat/>
    <w:rsid w:val="00387A70"/>
    <w:pPr>
      <w:spacing w:after="0"/>
    </w:pPr>
  </w:style>
  <w:style w:type="paragraph" w:customStyle="1" w:styleId="Notundertabelldiagramofigur">
    <w:name w:val="Not under tabell diagram o figur"/>
    <w:basedOn w:val="Normal"/>
    <w:next w:val="Normal"/>
    <w:uiPriority w:val="19"/>
    <w:qFormat/>
    <w:rsid w:val="00372120"/>
    <w:pPr>
      <w:spacing w:before="80" w:after="240"/>
      <w:contextualSpacing/>
    </w:pPr>
    <w:rPr>
      <w:rFonts w:asciiTheme="majorHAnsi" w:hAnsiTheme="majorHAnsi"/>
      <w:sz w:val="14"/>
    </w:rPr>
  </w:style>
  <w:style w:type="paragraph" w:styleId="Numreradlista">
    <w:name w:val="List Number"/>
    <w:basedOn w:val="Normal"/>
    <w:uiPriority w:val="11"/>
    <w:qFormat/>
    <w:rsid w:val="00387A70"/>
    <w:pPr>
      <w:numPr>
        <w:numId w:val="4"/>
      </w:numPr>
      <w:spacing w:after="100"/>
    </w:pPr>
  </w:style>
  <w:style w:type="numbering" w:customStyle="1" w:styleId="Numreradlist">
    <w:name w:val="Numreradlist"/>
    <w:uiPriority w:val="99"/>
    <w:rsid w:val="00387A70"/>
    <w:pPr>
      <w:numPr>
        <w:numId w:val="4"/>
      </w:numPr>
    </w:pPr>
  </w:style>
  <w:style w:type="numbering" w:customStyle="1" w:styleId="Numrubriker">
    <w:name w:val="Numrubriker"/>
    <w:uiPriority w:val="99"/>
    <w:rsid w:val="00387A70"/>
    <w:pPr>
      <w:numPr>
        <w:numId w:val="5"/>
      </w:numPr>
    </w:pPr>
  </w:style>
  <w:style w:type="character" w:styleId="Olstomnmnande">
    <w:name w:val="Unresolved Mention"/>
    <w:basedOn w:val="Standardstycketeckensnitt"/>
    <w:uiPriority w:val="99"/>
    <w:semiHidden/>
    <w:unhideWhenUsed/>
    <w:rsid w:val="00387A70"/>
    <w:rPr>
      <w:color w:val="605E5C"/>
      <w:shd w:val="clear" w:color="auto" w:fill="E1DFDD"/>
    </w:rPr>
  </w:style>
  <w:style w:type="numbering" w:customStyle="1" w:styleId="Paragraflist">
    <w:name w:val="Paragraflist"/>
    <w:uiPriority w:val="99"/>
    <w:rsid w:val="00205AAC"/>
    <w:pPr>
      <w:numPr>
        <w:numId w:val="6"/>
      </w:numPr>
    </w:pPr>
  </w:style>
  <w:style w:type="paragraph" w:customStyle="1" w:styleId="Paragraflista">
    <w:name w:val="Paragraflista"/>
    <w:basedOn w:val="Normal"/>
    <w:uiPriority w:val="14"/>
    <w:qFormat/>
    <w:rsid w:val="00205AAC"/>
    <w:pPr>
      <w:numPr>
        <w:numId w:val="13"/>
      </w:numPr>
      <w:spacing w:after="100"/>
    </w:pPr>
  </w:style>
  <w:style w:type="character" w:styleId="Platshllartext">
    <w:name w:val="Placeholder Text"/>
    <w:basedOn w:val="Standardstycketeckensnitt"/>
    <w:uiPriority w:val="99"/>
    <w:semiHidden/>
    <w:rsid w:val="00387A70"/>
    <w:rPr>
      <w:color w:val="808080"/>
    </w:rPr>
  </w:style>
  <w:style w:type="numbering" w:customStyle="1" w:styleId="Punktlist">
    <w:name w:val="Punktlist"/>
    <w:uiPriority w:val="99"/>
    <w:rsid w:val="00387A70"/>
    <w:pPr>
      <w:numPr>
        <w:numId w:val="7"/>
      </w:numPr>
    </w:pPr>
  </w:style>
  <w:style w:type="paragraph" w:styleId="Punktlista">
    <w:name w:val="List Bullet"/>
    <w:basedOn w:val="Normal"/>
    <w:uiPriority w:val="12"/>
    <w:qFormat/>
    <w:rsid w:val="00387A70"/>
    <w:pPr>
      <w:numPr>
        <w:numId w:val="19"/>
      </w:numPr>
      <w:spacing w:after="100"/>
    </w:pPr>
  </w:style>
  <w:style w:type="paragraph" w:customStyle="1" w:styleId="Referenslista">
    <w:name w:val="Referenslista"/>
    <w:basedOn w:val="Normal"/>
    <w:uiPriority w:val="22"/>
    <w:qFormat/>
    <w:rsid w:val="00387A70"/>
    <w:pPr>
      <w:spacing w:after="120"/>
      <w:ind w:left="340" w:hanging="340"/>
    </w:pPr>
  </w:style>
  <w:style w:type="paragraph" w:styleId="Rubrik">
    <w:name w:val="Title"/>
    <w:basedOn w:val="Normal"/>
    <w:next w:val="Normal"/>
    <w:link w:val="RubrikChar"/>
    <w:uiPriority w:val="25"/>
    <w:semiHidden/>
    <w:rsid w:val="00387A70"/>
    <w:pPr>
      <w:spacing w:after="0" w:line="700" w:lineRule="exact"/>
      <w:contextualSpacing/>
      <w:jc w:val="right"/>
      <w:outlineLvl w:val="0"/>
    </w:pPr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character" w:customStyle="1" w:styleId="RubrikChar">
    <w:name w:val="Rubrik Char"/>
    <w:basedOn w:val="Standardstycketeckensnitt"/>
    <w:link w:val="Rubrik"/>
    <w:uiPriority w:val="25"/>
    <w:semiHidden/>
    <w:rsid w:val="007D533A"/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paragraph" w:customStyle="1" w:styleId="Rubrik1numrerad">
    <w:name w:val="Rubrik 1 numrerad"/>
    <w:basedOn w:val="Rubrik1"/>
    <w:next w:val="Normal"/>
    <w:uiPriority w:val="2"/>
    <w:qFormat/>
    <w:rsid w:val="005D4D41"/>
    <w:pPr>
      <w:numPr>
        <w:numId w:val="9"/>
      </w:numPr>
      <w:ind w:left="680" w:hanging="680"/>
    </w:pPr>
  </w:style>
  <w:style w:type="character" w:customStyle="1" w:styleId="Rubrik2Char">
    <w:name w:val="Rubrik 2 Char"/>
    <w:basedOn w:val="Standardstycketeckensnitt"/>
    <w:link w:val="Rubrik2"/>
    <w:uiPriority w:val="1"/>
    <w:rsid w:val="009143CF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Rubrik2numrerad">
    <w:name w:val="Rubrik 2 numrerad"/>
    <w:basedOn w:val="Rubrik2"/>
    <w:next w:val="Normal"/>
    <w:uiPriority w:val="2"/>
    <w:qFormat/>
    <w:rsid w:val="00FE4D45"/>
    <w:pPr>
      <w:numPr>
        <w:ilvl w:val="1"/>
        <w:numId w:val="9"/>
      </w:numPr>
      <w:tabs>
        <w:tab w:val="left" w:pos="851"/>
      </w:tabs>
      <w:ind w:left="680" w:hanging="680"/>
    </w:pPr>
  </w:style>
  <w:style w:type="character" w:customStyle="1" w:styleId="Rubrik3Char">
    <w:name w:val="Rubrik 3 Char"/>
    <w:basedOn w:val="Standardstycketeckensnitt"/>
    <w:link w:val="Rubrik3"/>
    <w:uiPriority w:val="1"/>
    <w:rsid w:val="00CA7243"/>
    <w:rPr>
      <w:rFonts w:asciiTheme="majorHAnsi" w:eastAsiaTheme="majorEastAsia" w:hAnsiTheme="majorHAnsi" w:cstheme="majorBidi"/>
      <w:b/>
      <w:sz w:val="25"/>
      <w:szCs w:val="24"/>
    </w:rPr>
  </w:style>
  <w:style w:type="paragraph" w:customStyle="1" w:styleId="Rubrik3numrerad">
    <w:name w:val="Rubrik 3 numrerad"/>
    <w:basedOn w:val="Rubrik3"/>
    <w:next w:val="Normal"/>
    <w:uiPriority w:val="2"/>
    <w:qFormat/>
    <w:rsid w:val="00387A70"/>
    <w:pPr>
      <w:numPr>
        <w:ilvl w:val="2"/>
        <w:numId w:val="9"/>
      </w:numPr>
      <w:tabs>
        <w:tab w:val="num" w:pos="2160"/>
      </w:tabs>
    </w:pPr>
  </w:style>
  <w:style w:type="character" w:customStyle="1" w:styleId="Rubrik4Char">
    <w:name w:val="Rubrik 4 Char"/>
    <w:basedOn w:val="Standardstycketeckensnitt"/>
    <w:link w:val="Rubrik4"/>
    <w:uiPriority w:val="3"/>
    <w:rsid w:val="00CA7243"/>
    <w:rPr>
      <w:rFonts w:asciiTheme="majorHAnsi" w:eastAsiaTheme="majorEastAsia" w:hAnsiTheme="majorHAnsi" w:cstheme="majorBidi"/>
      <w:b/>
      <w:iCs/>
      <w:sz w:val="21"/>
    </w:rPr>
  </w:style>
  <w:style w:type="character" w:customStyle="1" w:styleId="Rubrik5Char">
    <w:name w:val="Rubrik 5 Char"/>
    <w:basedOn w:val="Standardstycketeckensnitt"/>
    <w:link w:val="Rubrik5"/>
    <w:uiPriority w:val="3"/>
    <w:rsid w:val="00CA7243"/>
    <w:rPr>
      <w:rFonts w:asciiTheme="majorHAnsi" w:eastAsiaTheme="majorEastAsia" w:hAnsiTheme="majorHAnsi" w:cstheme="majorBidi"/>
      <w:sz w:val="20"/>
    </w:rPr>
  </w:style>
  <w:style w:type="numbering" w:customStyle="1" w:styleId="Strecklist">
    <w:name w:val="Strecklist"/>
    <w:uiPriority w:val="99"/>
    <w:rsid w:val="00387A70"/>
    <w:pPr>
      <w:numPr>
        <w:numId w:val="10"/>
      </w:numPr>
    </w:pPr>
  </w:style>
  <w:style w:type="paragraph" w:customStyle="1" w:styleId="Strecklista">
    <w:name w:val="Strecklista"/>
    <w:basedOn w:val="Normal"/>
    <w:uiPriority w:val="13"/>
    <w:qFormat/>
    <w:rsid w:val="00387A70"/>
    <w:pPr>
      <w:numPr>
        <w:numId w:val="11"/>
      </w:numPr>
      <w:spacing w:after="100"/>
    </w:pPr>
  </w:style>
  <w:style w:type="table" w:customStyle="1" w:styleId="Tabell-kolumnrnderlilarosa">
    <w:name w:val="Tabell - kolumn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692859"/>
        <w:insideH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E3DA"/>
      </w:tcPr>
    </w:tblStylePr>
  </w:style>
  <w:style w:type="table" w:customStyle="1" w:styleId="Tabell-kolumnrnderrdljusbl">
    <w:name w:val="Tabell - kolumn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B1451C"/>
        <w:insideH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wordWrap/>
        <w:jc w:val="left"/>
        <w:outlineLvl w:val="9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AF5F6"/>
      </w:tcPr>
    </w:tblStylePr>
  </w:style>
  <w:style w:type="table" w:customStyle="1" w:styleId="Tabell-radrnderlilarosa">
    <w:name w:val="Tabell - rad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692859"/>
        <w:right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cPr>
      <w:shd w:val="clear" w:color="auto" w:fill="auto"/>
    </w:tc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FBE3DA"/>
      </w:tcPr>
    </w:tblStylePr>
  </w:style>
  <w:style w:type="table" w:customStyle="1" w:styleId="Tabell-radrnderrdljusbl">
    <w:name w:val="Tabell - rad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B1451C"/>
        <w:right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EAF5F6"/>
      </w:tcPr>
    </w:tblStylePr>
  </w:style>
  <w:style w:type="table" w:customStyle="1" w:styleId="Tabell-rutntlilarosa">
    <w:name w:val="Tabell - rutnät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692859"/>
        <w:left w:val="single" w:sz="4" w:space="0" w:color="692859"/>
        <w:bottom w:val="single" w:sz="4" w:space="0" w:color="692859"/>
        <w:right w:val="single" w:sz="4" w:space="0" w:color="692859"/>
        <w:insideH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FBE3DA"/>
      </w:tcPr>
    </w:tblStylePr>
    <w:tblStylePr w:type="band1Horz">
      <w:tblPr/>
      <w:tcPr>
        <w:shd w:val="clear" w:color="auto" w:fill="FBE3DA"/>
      </w:tcPr>
    </w:tblStylePr>
  </w:style>
  <w:style w:type="table" w:customStyle="1" w:styleId="Tabell-rutntrdljusbl">
    <w:name w:val="Tabell - rutnät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B1451C"/>
        <w:left w:val="single" w:sz="4" w:space="0" w:color="B1451C"/>
        <w:bottom w:val="single" w:sz="4" w:space="0" w:color="B1451C"/>
        <w:right w:val="single" w:sz="4" w:space="0" w:color="B1451C"/>
        <w:insideH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EAF5F6"/>
      </w:tcPr>
    </w:tblStylePr>
    <w:tblStylePr w:type="band1Horz">
      <w:tblPr/>
      <w:tcPr>
        <w:shd w:val="clear" w:color="auto" w:fill="EAF5F6"/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387A70"/>
    <w:pPr>
      <w:keepNext/>
      <w:numPr>
        <w:numId w:val="12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Tabellrub">
    <w:name w:val="Tabellrub"/>
    <w:uiPriority w:val="99"/>
    <w:rsid w:val="00387A70"/>
    <w:pPr>
      <w:numPr>
        <w:numId w:val="12"/>
      </w:numPr>
    </w:pPr>
  </w:style>
  <w:style w:type="table" w:styleId="Tabellrutnt">
    <w:name w:val="Table Grid"/>
    <w:basedOn w:val="Normaltabell"/>
    <w:uiPriority w:val="39"/>
    <w:rsid w:val="0038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b/>
      </w:rPr>
    </w:tblStylePr>
  </w:style>
  <w:style w:type="paragraph" w:customStyle="1" w:styleId="Tabelltext">
    <w:name w:val="Tabelltext"/>
    <w:basedOn w:val="Normal"/>
    <w:uiPriority w:val="18"/>
    <w:qFormat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</w:style>
  <w:style w:type="paragraph" w:styleId="Underrubrik">
    <w:name w:val="Subtitle"/>
    <w:basedOn w:val="Normal"/>
    <w:next w:val="Normal"/>
    <w:link w:val="UnderrubrikChar"/>
    <w:uiPriority w:val="25"/>
    <w:semiHidden/>
    <w:rsid w:val="00387A70"/>
    <w:pPr>
      <w:numPr>
        <w:ilvl w:val="1"/>
      </w:numPr>
      <w:spacing w:before="230" w:after="0"/>
      <w:jc w:val="right"/>
    </w:pPr>
    <w:rPr>
      <w:rFonts w:asciiTheme="majorHAnsi" w:eastAsiaTheme="minorEastAsia" w:hAnsiTheme="majorHAnsi"/>
      <w:spacing w:val="15"/>
      <w:sz w:val="34"/>
    </w:rPr>
  </w:style>
  <w:style w:type="character" w:customStyle="1" w:styleId="UnderrubrikChar">
    <w:name w:val="Underrubrik Char"/>
    <w:basedOn w:val="Standardstycketeckensnitt"/>
    <w:link w:val="Underrubrik"/>
    <w:uiPriority w:val="25"/>
    <w:semiHidden/>
    <w:rsid w:val="007D533A"/>
    <w:rPr>
      <w:rFonts w:asciiTheme="majorHAnsi" w:eastAsiaTheme="minorEastAsia" w:hAnsiTheme="majorHAnsi"/>
      <w:spacing w:val="15"/>
      <w:sz w:val="34"/>
    </w:rPr>
  </w:style>
  <w:style w:type="table" w:customStyle="1" w:styleId="Underskrift">
    <w:name w:val="Underskrift"/>
    <w:basedOn w:val="Normaltabell"/>
    <w:uiPriority w:val="99"/>
    <w:rsid w:val="00387A70"/>
    <w:pPr>
      <w:spacing w:after="0" w:line="240" w:lineRule="auto"/>
    </w:pPr>
    <w:tblPr>
      <w:tblCellMar>
        <w:left w:w="0" w:type="dxa"/>
        <w:right w:w="0" w:type="dxa"/>
      </w:tblCellMar>
    </w:tblPr>
    <w:tcPr>
      <w:vAlign w:val="bottom"/>
    </w:tcPr>
  </w:style>
  <w:style w:type="character" w:customStyle="1" w:styleId="Rubrik6Char">
    <w:name w:val="Rubrik 6 Char"/>
    <w:basedOn w:val="Standardstycketeckensnitt"/>
    <w:link w:val="Rubrik6"/>
    <w:uiPriority w:val="9"/>
    <w:semiHidden/>
    <w:rsid w:val="007D533A"/>
    <w:rPr>
      <w:rFonts w:asciiTheme="majorHAnsi" w:eastAsiaTheme="majorEastAsia" w:hAnsiTheme="majorHAnsi" w:cstheme="majorBidi"/>
      <w:color w:val="34142C" w:themeColor="accent1" w:themeShade="7F"/>
    </w:rPr>
  </w:style>
  <w:style w:type="paragraph" w:customStyle="1" w:styleId="FaktarutaText">
    <w:name w:val="Faktaruta Text"/>
    <w:basedOn w:val="Normal"/>
    <w:uiPriority w:val="20"/>
    <w:qFormat/>
    <w:rsid w:val="00D4747D"/>
    <w:pPr>
      <w:spacing w:after="80"/>
    </w:pPr>
    <w:rPr>
      <w:rFonts w:asciiTheme="majorHAnsi" w:hAnsiTheme="majorHAnsi"/>
      <w:sz w:val="18"/>
    </w:rPr>
  </w:style>
  <w:style w:type="paragraph" w:customStyle="1" w:styleId="FaktarutaRubrik1">
    <w:name w:val="Faktaruta Rubrik 1"/>
    <w:basedOn w:val="FaktarutaText"/>
    <w:next w:val="FaktarutaText"/>
    <w:uiPriority w:val="20"/>
    <w:qFormat/>
    <w:rsid w:val="00D4747D"/>
    <w:pPr>
      <w:spacing w:after="120"/>
    </w:pPr>
    <w:rPr>
      <w:b/>
      <w:sz w:val="24"/>
    </w:rPr>
  </w:style>
  <w:style w:type="paragraph" w:customStyle="1" w:styleId="FaktarutaRubrik2">
    <w:name w:val="Faktaruta Rubrik 2"/>
    <w:basedOn w:val="FaktarutaText"/>
    <w:next w:val="FaktarutaText"/>
    <w:uiPriority w:val="20"/>
    <w:qFormat/>
    <w:rsid w:val="00D4747D"/>
    <w:pPr>
      <w:spacing w:before="160" w:after="40"/>
    </w:pPr>
    <w:rPr>
      <w:b/>
      <w:sz w:val="20"/>
    </w:rPr>
  </w:style>
  <w:style w:type="paragraph" w:customStyle="1" w:styleId="FaktarutaPunktlista">
    <w:name w:val="Faktaruta Punktlista"/>
    <w:basedOn w:val="FaktarutaText"/>
    <w:uiPriority w:val="21"/>
    <w:qFormat/>
    <w:rsid w:val="00D4747D"/>
    <w:pPr>
      <w:numPr>
        <w:numId w:val="17"/>
      </w:numPr>
    </w:pPr>
  </w:style>
  <w:style w:type="paragraph" w:customStyle="1" w:styleId="Ingress">
    <w:name w:val="Ingress"/>
    <w:basedOn w:val="Normal"/>
    <w:uiPriority w:val="22"/>
    <w:qFormat/>
    <w:rsid w:val="003C1DCF"/>
    <w:rPr>
      <w:rFonts w:asciiTheme="majorHAnsi" w:hAnsiTheme="majorHAnsi" w:cstheme="majorHAnsi"/>
      <w:sz w:val="21"/>
      <w:szCs w:val="21"/>
    </w:rPr>
  </w:style>
  <w:style w:type="paragraph" w:customStyle="1" w:styleId="Dokumentnamn">
    <w:name w:val="Dokumentnamn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200"/>
      <w:jc w:val="right"/>
    </w:pPr>
    <w:rPr>
      <w:rFonts w:ascii="Arial" w:hAnsi="Arial"/>
      <w:b/>
      <w:sz w:val="22"/>
      <w:lang w:eastAsia="sv-SE"/>
    </w:rPr>
  </w:style>
  <w:style w:type="paragraph" w:customStyle="1" w:styleId="Logotyp">
    <w:name w:val="Logotyp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40"/>
    </w:pPr>
    <w:rPr>
      <w:szCs w:val="24"/>
    </w:rPr>
  </w:style>
  <w:style w:type="paragraph" w:styleId="Liststycke">
    <w:name w:val="List Paragraph"/>
    <w:basedOn w:val="Normal"/>
    <w:uiPriority w:val="34"/>
    <w:semiHidden/>
    <w:qFormat/>
    <w:rsid w:val="00362B12"/>
    <w:pPr>
      <w:ind w:left="720"/>
      <w:contextualSpacing/>
    </w:pPr>
  </w:style>
  <w:style w:type="character" w:customStyle="1" w:styleId="Rubrik7Char">
    <w:name w:val="Rubrik 7 Char"/>
    <w:basedOn w:val="Standardstycketeckensnitt"/>
    <w:link w:val="Rubrik7"/>
    <w:uiPriority w:val="9"/>
    <w:semiHidden/>
    <w:rsid w:val="00811808"/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118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118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amnvidunderskrift">
    <w:name w:val="Namn vid underskrift"/>
    <w:basedOn w:val="Normal"/>
    <w:next w:val="Normal"/>
    <w:uiPriority w:val="27"/>
    <w:qFormat/>
    <w:rsid w:val="00811808"/>
    <w:pPr>
      <w:suppressAutoHyphens/>
      <w:spacing w:before="720" w:after="0"/>
      <w:ind w:right="3629"/>
      <w:contextualSpacing/>
    </w:pPr>
    <w:rPr>
      <w:rFonts w:ascii="Times New Roman" w:hAnsi="Times New Roman"/>
    </w:rPr>
  </w:style>
  <w:style w:type="paragraph" w:customStyle="1" w:styleId="Namnvidunderskrift-indrag">
    <w:name w:val="Namn vid underskrift - indrag"/>
    <w:basedOn w:val="Namnvidunderskrift"/>
    <w:next w:val="Normal"/>
    <w:uiPriority w:val="27"/>
    <w:qFormat/>
    <w:rsid w:val="00811808"/>
    <w:pPr>
      <w:ind w:left="3629" w:right="0"/>
    </w:pPr>
  </w:style>
  <w:style w:type="paragraph" w:customStyle="1" w:styleId="xxmsobodytext1">
    <w:name w:val="x_x_msobodytext1"/>
    <w:basedOn w:val="Normal"/>
    <w:rsid w:val="00666457"/>
    <w:pPr>
      <w:spacing w:after="120" w:line="240" w:lineRule="auto"/>
    </w:pPr>
    <w:rPr>
      <w:rFonts w:ascii="Garamond" w:eastAsia="Times New Roman" w:hAnsi="Garamond" w:cs="Calibri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din.nuhic@skolverket.s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lu-f4.ad.skolverket.se\mallar$\Mallar,%20Brev%20Beslut%20PM\Interna%20beslu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ACAE99EF7E44F1A19017A18A5170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BBCEED-AE8D-47CA-9F59-037DC168FFA4}"/>
      </w:docPartPr>
      <w:docPartBody>
        <w:p w:rsidR="000E0430" w:rsidRDefault="000E0430">
          <w:pPr>
            <w:pStyle w:val="95ACAE99EF7E44F1A19017A18A517019"/>
          </w:pPr>
          <w:r>
            <w:rPr>
              <w:rStyle w:val="Platshllartext"/>
            </w:rPr>
            <w:t xml:space="preserve">Ange </w:t>
          </w:r>
          <w:r w:rsidRPr="004659BA">
            <w:rPr>
              <w:rStyle w:val="Platshllartext"/>
            </w:rPr>
            <w:t>datum</w:t>
          </w:r>
        </w:p>
      </w:docPartBody>
    </w:docPart>
    <w:docPart>
      <w:docPartPr>
        <w:name w:val="76E3EF571068488E9DF79DFBD0086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49D183-FD39-4B4F-9ED6-ADA9ACFCF828}"/>
      </w:docPartPr>
      <w:docPartBody>
        <w:p w:rsidR="000E0430" w:rsidRDefault="000E0430">
          <w:pPr>
            <w:pStyle w:val="76E3EF571068488E9DF79DFBD0086E3D"/>
          </w:pPr>
          <w:r>
            <w:rPr>
              <w:rStyle w:val="Platshllartext"/>
            </w:rPr>
            <w:t>Ange diarienummer</w:t>
          </w:r>
        </w:p>
      </w:docPartBody>
    </w:docPart>
    <w:docPart>
      <w:docPartPr>
        <w:name w:val="427BFEED13BD4A77B4B243AD706975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EADA6A-1633-461E-954A-0B12AA6C922A}"/>
      </w:docPartPr>
      <w:docPartBody>
        <w:p w:rsidR="000E0430" w:rsidRDefault="000E0430">
          <w:pPr>
            <w:pStyle w:val="427BFEED13BD4A77B4B243AD70697570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beslutande</w:t>
          </w:r>
        </w:p>
      </w:docPartBody>
    </w:docPart>
    <w:docPart>
      <w:docPartPr>
        <w:name w:val="8CAC55AFE0BC4259A66B75B0DCA780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EA925C-4168-4462-85D7-E7AB46563DE3}"/>
      </w:docPartPr>
      <w:docPartBody>
        <w:p w:rsidR="000E0430" w:rsidRDefault="000E0430">
          <w:pPr>
            <w:pStyle w:val="8CAC55AFE0BC4259A66B75B0DCA780CD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eventuell föredragande</w:t>
          </w:r>
        </w:p>
      </w:docPartBody>
    </w:docPart>
    <w:docPart>
      <w:docPartPr>
        <w:name w:val="EA9ADA0747AA44EC909A3E1B00C4AF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8CBFC5-545B-4D8C-9E8D-DA8383DAE043}"/>
      </w:docPartPr>
      <w:docPartBody>
        <w:p w:rsidR="000E0430" w:rsidRDefault="000E0430">
          <w:pPr>
            <w:pStyle w:val="EA9ADA0747AA44EC909A3E1B00C4AF53"/>
          </w:pPr>
          <w:r>
            <w:rPr>
              <w:rStyle w:val="Platshllartext"/>
            </w:rPr>
            <w:t>namn och titel</w:t>
          </w:r>
        </w:p>
      </w:docPartBody>
    </w:docPart>
    <w:docPart>
      <w:docPartPr>
        <w:name w:val="96DF7789206E4280ABAFC8C0FDA9A4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E16C52-3742-4CEC-B474-D37A75CB848F}"/>
      </w:docPartPr>
      <w:docPartBody>
        <w:p w:rsidR="000E0430" w:rsidRDefault="000E0430">
          <w:pPr>
            <w:pStyle w:val="96DF7789206E4280ABAFC8C0FDA9A474"/>
          </w:pPr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30"/>
    <w:rsid w:val="000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95ACAE99EF7E44F1A19017A18A517019">
    <w:name w:val="95ACAE99EF7E44F1A19017A18A517019"/>
  </w:style>
  <w:style w:type="paragraph" w:customStyle="1" w:styleId="76E3EF571068488E9DF79DFBD0086E3D">
    <w:name w:val="76E3EF571068488E9DF79DFBD0086E3D"/>
  </w:style>
  <w:style w:type="paragraph" w:customStyle="1" w:styleId="427BFEED13BD4A77B4B243AD70697570">
    <w:name w:val="427BFEED13BD4A77B4B243AD70697570"/>
  </w:style>
  <w:style w:type="paragraph" w:customStyle="1" w:styleId="8CAC55AFE0BC4259A66B75B0DCA780CD">
    <w:name w:val="8CAC55AFE0BC4259A66B75B0DCA780CD"/>
  </w:style>
  <w:style w:type="paragraph" w:customStyle="1" w:styleId="EA9ADA0747AA44EC909A3E1B00C4AF53">
    <w:name w:val="EA9ADA0747AA44EC909A3E1B00C4AF53"/>
  </w:style>
  <w:style w:type="paragraph" w:customStyle="1" w:styleId="96DF7789206E4280ABAFC8C0FDA9A474">
    <w:name w:val="96DF7789206E4280ABAFC8C0FDA9A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Skolverket">
      <a:dk1>
        <a:srgbClr val="000000"/>
      </a:dk1>
      <a:lt1>
        <a:srgbClr val="FFFFFF"/>
      </a:lt1>
      <a:dk2>
        <a:srgbClr val="000000"/>
      </a:dk2>
      <a:lt2>
        <a:srgbClr val="00414C"/>
      </a:lt2>
      <a:accent1>
        <a:srgbClr val="692859"/>
      </a:accent1>
      <a:accent2>
        <a:srgbClr val="99CED3"/>
      </a:accent2>
      <a:accent3>
        <a:srgbClr val="F59C00"/>
      </a:accent3>
      <a:accent4>
        <a:srgbClr val="EF7748"/>
      </a:accent4>
      <a:accent5>
        <a:srgbClr val="497E89"/>
      </a:accent5>
      <a:accent6>
        <a:srgbClr val="B1451C"/>
      </a:accent6>
      <a:hlink>
        <a:srgbClr val="6928C1"/>
      </a:hlink>
      <a:folHlink>
        <a:srgbClr val="692871"/>
      </a:folHlink>
    </a:clrScheme>
    <a:fontScheme name="Skolverke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 xmlns="LPXML">
  <namn/>
  <titel/>
  <avdelning/>
  <kontakt>
    <telefon/>
    <mobil/>
    <epost/>
    <adress>
      <co/>
      <box/>
      <gata/>
      <postnr/>
      <ort/>
      <land/>
    </adress>
  </kontakt>
  <dokumenttyp/>
  <Diarienummer/>
  <version/>
  <sklass/>
  <extra1/>
  <extra2/>
  <extra3/>
  <extra4/>
  <extra5/>
  <extra6/>
  <extra7/>
  <extra8/>
  <extra9/>
</roo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877B8D1F6C6E4D8546F0137E4E68C6" ma:contentTypeVersion="3" ma:contentTypeDescription="Skapa ett nytt dokument." ma:contentTypeScope="" ma:versionID="c34ac8b703d5bff026a97059d185810d">
  <xsd:schema xmlns:xsd="http://www.w3.org/2001/XMLSchema" xmlns:xs="http://www.w3.org/2001/XMLSchema" xmlns:p="http://schemas.microsoft.com/office/2006/metadata/properties" xmlns:ns2="b395dfbd-d4fe-4440-a54d-a37fb0790002" targetNamespace="http://schemas.microsoft.com/office/2006/metadata/properties" ma:root="true" ma:fieldsID="c484c9086bf163f1fac9c12d563c4fbd" ns2:_="">
    <xsd:import namespace="b395dfbd-d4fe-4440-a54d-a37fb079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5dfbd-d4fe-4440-a54d-a37fb07900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C45DD6-3528-47BD-A03C-B18A02465772}">
  <ds:schemaRefs>
    <ds:schemaRef ds:uri="LPXML"/>
  </ds:schemaRefs>
</ds:datastoreItem>
</file>

<file path=customXml/itemProps2.xml><?xml version="1.0" encoding="utf-8"?>
<ds:datastoreItem xmlns:ds="http://schemas.openxmlformats.org/officeDocument/2006/customXml" ds:itemID="{0984A4CD-C55E-429F-A0C7-36900BB515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EF7434-093D-439B-A0EA-B8E1382E33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D4138A-56CC-4F8E-8089-90DA5FE5B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5dfbd-d4fe-4440-a54d-a37fb0790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Interna beslut.dotx</Template>
  <TotalTime>148</TotalTime>
  <Pages>3</Pages>
  <Words>250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Beslut</vt:lpstr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</dc:title>
  <dc:subject/>
  <dc:creator>Callisto Utriainen</dc:creator>
  <cp:keywords/>
  <dc:description/>
  <cp:lastModifiedBy>Edin Nuhic</cp:lastModifiedBy>
  <cp:revision>8</cp:revision>
  <dcterms:created xsi:type="dcterms:W3CDTF">2021-05-20T15:30:00Z</dcterms:created>
  <dcterms:modified xsi:type="dcterms:W3CDTF">2021-06-03T10:56:00Z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0x0101007F877B8D1F6C6E4D8546F0137E4E68C6</vt:lpwstr>
  </property>
</Properties>
</file>